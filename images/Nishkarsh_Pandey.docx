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5991905F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501C0FCC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C49E87D" wp14:editId="74FB8C8E">
                      <wp:extent cx="2160270" cy="2194560"/>
                      <wp:effectExtent l="19050" t="19050" r="30480" b="3429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0270" cy="219456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621E11B" id="Oval 2" o:spid="_x0000_s1026" alt="Title: Professional Headshot of Man" style="width:170.1pt;height:17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" strokecolor="#94b6d2 [3204]" strokeweight="5pt">
                      <v:fill r:id="rId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5F96DFB2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78943F59" w14:textId="77777777" w:rsidR="001B2ABD" w:rsidRDefault="00146BBE" w:rsidP="00B07011">
            <w:pPr>
              <w:pStyle w:val="Title"/>
            </w:pPr>
            <w:r>
              <w:t>NIshkarsh Pande</w:t>
            </w:r>
            <w:r w:rsidR="00B07011">
              <w:t>y</w:t>
            </w:r>
          </w:p>
          <w:p w14:paraId="2AF02393" w14:textId="313A2522" w:rsidR="00B07011" w:rsidRPr="00B07011" w:rsidRDefault="00B07011" w:rsidP="00B07011">
            <w:pPr>
              <w:rPr>
                <w:rFonts w:asciiTheme="majorHAnsi" w:hAnsiTheme="majorHAnsi"/>
                <w:sz w:val="32"/>
                <w:szCs w:val="32"/>
              </w:rPr>
            </w:pPr>
            <w:r w:rsidRPr="00B07011">
              <w:rPr>
                <w:rFonts w:asciiTheme="majorHAnsi" w:hAnsiTheme="majorHAnsi"/>
                <w:sz w:val="32"/>
                <w:szCs w:val="32"/>
              </w:rPr>
              <w:t>Student</w:t>
            </w:r>
          </w:p>
        </w:tc>
      </w:tr>
      <w:tr w:rsidR="001B2ABD" w14:paraId="167BE93D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9E48302190474558B7BFEA33C7AA4624"/>
              </w:placeholder>
              <w:temporary/>
              <w:showingPlcHdr/>
              <w15:appearance w15:val="hidden"/>
            </w:sdtPr>
            <w:sdtContent>
              <w:p w14:paraId="405C81C6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133A3593" w14:textId="058C8B29" w:rsidR="00036450" w:rsidRDefault="00CE4B90" w:rsidP="00CE4B90">
            <w:r>
              <w:rPr>
                <w:rFonts w:ascii="Poppins" w:hAnsi="Poppins" w:cs="Poppins"/>
              </w:rPr>
              <w:t xml:space="preserve">I am a student of 3rd year Computer Science Engineering at </w:t>
            </w:r>
            <w:proofErr w:type="spellStart"/>
            <w:r>
              <w:rPr>
                <w:rFonts w:ascii="Poppins" w:hAnsi="Poppins" w:cs="Poppins"/>
              </w:rPr>
              <w:t>Chitkara</w:t>
            </w:r>
            <w:proofErr w:type="spellEnd"/>
            <w:r>
              <w:rPr>
                <w:rFonts w:ascii="Poppins" w:hAnsi="Poppins" w:cs="Poppins"/>
              </w:rPr>
              <w:t xml:space="preserve"> University, Rajpura Campus. I love learning new things and this passion of mine has always led me to learn new things in life. From starting my journey as a python developer which helped me learn its various uses in field of Data Science to Web developing, then being a full stack developer and creating an E-commerce website.</w:t>
            </w:r>
          </w:p>
          <w:p w14:paraId="3B25FD3A" w14:textId="77777777" w:rsidR="00036450" w:rsidRDefault="00036450" w:rsidP="00036450"/>
          <w:sdt>
            <w:sdtPr>
              <w:id w:val="-1954003311"/>
              <w:placeholder>
                <w:docPart w:val="B5BA1A4A685A4B4CBFDAE925EAC6394F"/>
              </w:placeholder>
              <w:temporary/>
              <w:showingPlcHdr/>
              <w15:appearance w15:val="hidden"/>
            </w:sdtPr>
            <w:sdtContent>
              <w:p w14:paraId="3B707615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468CC69BC27A4A81B4B7745543D60FEF"/>
              </w:placeholder>
              <w:temporary/>
              <w:showingPlcHdr/>
              <w15:appearance w15:val="hidden"/>
            </w:sdtPr>
            <w:sdtContent>
              <w:p w14:paraId="646EDF90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0C8392A6" w14:textId="45406D5C" w:rsidR="004D3011" w:rsidRDefault="00CE4B90" w:rsidP="004D3011">
            <w:r>
              <w:t>+91-6283303349</w:t>
            </w:r>
          </w:p>
          <w:p w14:paraId="2E9D9D08" w14:textId="77777777" w:rsidR="004D3011" w:rsidRPr="004D3011" w:rsidRDefault="004D3011" w:rsidP="004D3011"/>
          <w:sdt>
            <w:sdtPr>
              <w:id w:val="67859272"/>
              <w:placeholder>
                <w:docPart w:val="37B5398622FE4569B29341AFF7F6AD00"/>
              </w:placeholder>
              <w:temporary/>
              <w:showingPlcHdr/>
              <w15:appearance w15:val="hidden"/>
            </w:sdtPr>
            <w:sdtContent>
              <w:p w14:paraId="6F9E149E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1E89F400" w14:textId="03076CC2" w:rsidR="004D3011" w:rsidRDefault="00000000" w:rsidP="004D3011">
            <w:hyperlink r:id="rId8" w:history="1">
              <w:r w:rsidR="000C77B2" w:rsidRPr="000C77B2">
                <w:rPr>
                  <w:rStyle w:val="Hyperlink"/>
                </w:rPr>
                <w:t>nishkarshpandey.com</w:t>
              </w:r>
            </w:hyperlink>
          </w:p>
          <w:p w14:paraId="2D626E8E" w14:textId="77777777" w:rsidR="004D3011" w:rsidRDefault="004D3011" w:rsidP="004D3011"/>
          <w:sdt>
            <w:sdtPr>
              <w:id w:val="-240260293"/>
              <w:placeholder>
                <w:docPart w:val="5747ED934CCE454D9DC03E2970605FDA"/>
              </w:placeholder>
              <w:temporary/>
              <w:showingPlcHdr/>
              <w15:appearance w15:val="hidden"/>
            </w:sdtPr>
            <w:sdtContent>
              <w:p w14:paraId="34380D29" w14:textId="52925364" w:rsidR="004D3011" w:rsidRDefault="004D3011" w:rsidP="004D3011">
                <w:r w:rsidRPr="004D3011">
                  <w:t>EMAIL:</w:t>
                </w:r>
              </w:p>
            </w:sdtContent>
          </w:sdt>
          <w:p w14:paraId="5296155E" w14:textId="2F5A26F8" w:rsidR="000C77B2" w:rsidRDefault="00000000" w:rsidP="004D3011">
            <w:hyperlink r:id="rId9" w:history="1">
              <w:r w:rsidR="000C77B2" w:rsidRPr="000C77B2">
                <w:rPr>
                  <w:rStyle w:val="Hyperlink"/>
                </w:rPr>
                <w:t>nshkarshpandey@gmail.com</w:t>
              </w:r>
            </w:hyperlink>
          </w:p>
          <w:p w14:paraId="01DC0CBC" w14:textId="2A8F2859" w:rsidR="004D3011" w:rsidRPr="004D3011" w:rsidRDefault="004D3011" w:rsidP="000C77B2"/>
        </w:tc>
        <w:tc>
          <w:tcPr>
            <w:tcW w:w="720" w:type="dxa"/>
          </w:tcPr>
          <w:p w14:paraId="71E131E1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EB88E9A9792948FCA2A02299C5D64AEA"/>
              </w:placeholder>
              <w:temporary/>
              <w:showingPlcHdr/>
              <w15:appearance w15:val="hidden"/>
            </w:sdtPr>
            <w:sdtContent>
              <w:p w14:paraId="67437DAC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629413DE" w14:textId="0372E273" w:rsidR="00036450" w:rsidRDefault="00146BBE" w:rsidP="00146BBE">
            <w:pPr>
              <w:pStyle w:val="Heading4"/>
            </w:pPr>
            <w:r>
              <w:t>National Institute of Open Schooling</w:t>
            </w:r>
          </w:p>
          <w:p w14:paraId="6966153D" w14:textId="4F8C4D68" w:rsidR="00146BBE" w:rsidRPr="00146BBE" w:rsidRDefault="00146BBE" w:rsidP="00146BBE">
            <w:r>
              <w:t>Passed in April 2020: -</w:t>
            </w:r>
          </w:p>
          <w:p w14:paraId="65CB1EF6" w14:textId="54825D74" w:rsidR="004D3011" w:rsidRDefault="00146BBE" w:rsidP="00036450">
            <w:r>
              <w:t>I, have completed my senior secondary education with Physics, Chemistry, Math and English as my core subjects from NIOS scoring 60% as my aggregate.</w:t>
            </w:r>
          </w:p>
          <w:p w14:paraId="3C6FB21D" w14:textId="77777777" w:rsidR="00036450" w:rsidRDefault="00036450" w:rsidP="00036450"/>
          <w:p w14:paraId="32CF83FC" w14:textId="41D9EDAA" w:rsidR="00036450" w:rsidRDefault="00146BBE" w:rsidP="00146BBE">
            <w:pPr>
              <w:pStyle w:val="Heading4"/>
            </w:pPr>
            <w:proofErr w:type="spellStart"/>
            <w:r>
              <w:t>Chitkara</w:t>
            </w:r>
            <w:proofErr w:type="spellEnd"/>
            <w:r>
              <w:t xml:space="preserve"> University</w:t>
            </w:r>
          </w:p>
          <w:p w14:paraId="607F5C43" w14:textId="0980E9D0" w:rsidR="00146BBE" w:rsidRPr="00146BBE" w:rsidRDefault="00146BBE" w:rsidP="00146BBE">
            <w:r>
              <w:t>April 2020 - Present</w:t>
            </w:r>
          </w:p>
          <w:p w14:paraId="5E071E35" w14:textId="7F49E48F" w:rsidR="00036450" w:rsidRDefault="00146BBE" w:rsidP="00036450">
            <w:r>
              <w:t>Currently pursuing my Bachelors degree in Computer Science Engineering scoring 9.8 CGPA in 3</w:t>
            </w:r>
            <w:r w:rsidRPr="00146BBE">
              <w:rPr>
                <w:vertAlign w:val="superscript"/>
              </w:rPr>
              <w:t>rd</w:t>
            </w:r>
            <w:r>
              <w:t xml:space="preserve"> Sem</w:t>
            </w:r>
            <w:r w:rsidR="00B31D87">
              <w:t>.</w:t>
            </w:r>
          </w:p>
          <w:sdt>
            <w:sdtPr>
              <w:id w:val="1001553383"/>
              <w:placeholder>
                <w:docPart w:val="606F7533C9424A73A1B853DF74385ABA"/>
              </w:placeholder>
              <w:temporary/>
              <w:showingPlcHdr/>
              <w15:appearance w15:val="hidden"/>
            </w:sdtPr>
            <w:sdtContent>
              <w:p w14:paraId="521EB1EB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4E9ADD84" w14:textId="773CFAFE" w:rsidR="00036450" w:rsidRDefault="00B31D87" w:rsidP="004F49AC">
            <w:pPr>
              <w:pStyle w:val="Heading4"/>
            </w:pPr>
            <w:r>
              <w:t>Anusha</w:t>
            </w:r>
            <w:r w:rsidR="004F49AC">
              <w:t>’s</w:t>
            </w:r>
            <w:r>
              <w:t xml:space="preserve"> Natural No</w:t>
            </w:r>
            <w:r w:rsidR="004F49AC">
              <w:t>urishment</w:t>
            </w:r>
            <w:r w:rsidR="00036450" w:rsidRPr="00036450">
              <w:t xml:space="preserve"> </w:t>
            </w:r>
          </w:p>
          <w:p w14:paraId="3D9B1576" w14:textId="2A1E975E" w:rsidR="004F49AC" w:rsidRPr="004F49AC" w:rsidRDefault="004F49AC" w:rsidP="004F49AC">
            <w:r>
              <w:t>FreeLancer</w:t>
            </w:r>
          </w:p>
          <w:p w14:paraId="5E61643B" w14:textId="45695BB3" w:rsidR="004D3011" w:rsidRDefault="004F49AC" w:rsidP="00036450">
            <w:r>
              <w:t xml:space="preserve">Worked as a full stack developer in a </w:t>
            </w:r>
            <w:proofErr w:type="spellStart"/>
            <w:r>
              <w:t>Zirakpur</w:t>
            </w:r>
            <w:proofErr w:type="spellEnd"/>
            <w:r>
              <w:t xml:space="preserve"> based ayurvedic food and beverages startup. Made their website from scratch which receives 2000 visitors per day. </w:t>
            </w:r>
          </w:p>
          <w:sdt>
            <w:sdtPr>
              <w:id w:val="1669594239"/>
              <w:placeholder>
                <w:docPart w:val="17FDA40D5EE6480286C0340C30EC3095"/>
              </w:placeholder>
              <w:temporary/>
              <w:showingPlcHdr/>
              <w15:appearance w15:val="hidden"/>
            </w:sdtPr>
            <w:sdtContent>
              <w:p w14:paraId="594F1AED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4AC8DABA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109E58B9" wp14:editId="1D5A1035">
                  <wp:extent cx="3756660" cy="1257300"/>
                  <wp:effectExtent l="0" t="0" r="1524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</w:tr>
      <w:tr w:rsidR="00B31D87" w14:paraId="13052A96" w14:textId="77777777" w:rsidTr="001B2ABD">
        <w:tc>
          <w:tcPr>
            <w:tcW w:w="3600" w:type="dxa"/>
          </w:tcPr>
          <w:p w14:paraId="522C02E9" w14:textId="77777777" w:rsidR="00B31D87" w:rsidRDefault="00B31D87" w:rsidP="00036450">
            <w:pPr>
              <w:pStyle w:val="Heading3"/>
            </w:pPr>
          </w:p>
        </w:tc>
        <w:tc>
          <w:tcPr>
            <w:tcW w:w="720" w:type="dxa"/>
          </w:tcPr>
          <w:p w14:paraId="7D788EBD" w14:textId="77777777" w:rsidR="00B31D87" w:rsidRDefault="00B31D87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1508F0A8" w14:textId="77777777" w:rsidR="00B31D87" w:rsidRDefault="00B31D87" w:rsidP="00036450">
            <w:pPr>
              <w:pStyle w:val="Heading2"/>
            </w:pPr>
          </w:p>
        </w:tc>
      </w:tr>
    </w:tbl>
    <w:p w14:paraId="2AAF9092" w14:textId="77777777" w:rsidR="0043117B" w:rsidRDefault="00000000" w:rsidP="000C45FF">
      <w:pPr>
        <w:tabs>
          <w:tab w:val="left" w:pos="990"/>
        </w:tabs>
      </w:pPr>
    </w:p>
    <w:sectPr w:rsidR="0043117B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5F150" w14:textId="77777777" w:rsidR="002673C5" w:rsidRDefault="002673C5" w:rsidP="000C45FF">
      <w:r>
        <w:separator/>
      </w:r>
    </w:p>
  </w:endnote>
  <w:endnote w:type="continuationSeparator" w:id="0">
    <w:p w14:paraId="0C5DA1AE" w14:textId="77777777" w:rsidR="002673C5" w:rsidRDefault="002673C5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altName w:val="Calibri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BBEEA" w14:textId="77777777" w:rsidR="002673C5" w:rsidRDefault="002673C5" w:rsidP="000C45FF">
      <w:r>
        <w:separator/>
      </w:r>
    </w:p>
  </w:footnote>
  <w:footnote w:type="continuationSeparator" w:id="0">
    <w:p w14:paraId="24BD5F14" w14:textId="77777777" w:rsidR="002673C5" w:rsidRDefault="002673C5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19F99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1A88E8B" wp14:editId="7A714814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BBE"/>
    <w:rsid w:val="00036450"/>
    <w:rsid w:val="00094499"/>
    <w:rsid w:val="000C45FF"/>
    <w:rsid w:val="000C77B2"/>
    <w:rsid w:val="000E3FD1"/>
    <w:rsid w:val="00112054"/>
    <w:rsid w:val="001317D8"/>
    <w:rsid w:val="00146BBE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673C5"/>
    <w:rsid w:val="00281FD5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4F49AC"/>
    <w:rsid w:val="005262AC"/>
    <w:rsid w:val="005E39D5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802CA0"/>
    <w:rsid w:val="008B7EFD"/>
    <w:rsid w:val="009260CD"/>
    <w:rsid w:val="00940A66"/>
    <w:rsid w:val="00952C25"/>
    <w:rsid w:val="00A2118D"/>
    <w:rsid w:val="00AD0A50"/>
    <w:rsid w:val="00AD76E2"/>
    <w:rsid w:val="00B07011"/>
    <w:rsid w:val="00B20152"/>
    <w:rsid w:val="00B31D87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CC178D"/>
    <w:rsid w:val="00CE4B90"/>
    <w:rsid w:val="00D2522B"/>
    <w:rsid w:val="00D422DE"/>
    <w:rsid w:val="00D5459D"/>
    <w:rsid w:val="00DA1F4D"/>
    <w:rsid w:val="00DD172A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2160E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B07011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ishkarshpandey.com/" TargetMode="External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chart" Target="charts/chart1.xml"/><Relationship Id="rId4" Type="http://schemas.openxmlformats.org/officeDocument/2006/relationships/footnotes" Target="footnotes.xml"/><Relationship Id="rId9" Type="http://schemas.openxmlformats.org/officeDocument/2006/relationships/hyperlink" Target="mailto:nshkarshpandey@gmail.com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shk\AppData\Local\Microsoft\Office\16.0\DTS\en-US%7b8E7CD683-04DA-408C-8670-AF2F9C75E728%7d\%7b3526132C-36CE-453D-8038-C2C29991697D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C++</c:v>
                </c:pt>
                <c:pt idx="1">
                  <c:v>Liquid</c:v>
                </c:pt>
                <c:pt idx="2">
                  <c:v>Shopify</c:v>
                </c:pt>
                <c:pt idx="3">
                  <c:v>Front-End Dev</c:v>
                </c:pt>
                <c:pt idx="4">
                  <c:v>Pyhton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0.45</c:v>
                </c:pt>
                <c:pt idx="1">
                  <c:v>0.75</c:v>
                </c:pt>
                <c:pt idx="2">
                  <c:v>0.85</c:v>
                </c:pt>
                <c:pt idx="3">
                  <c:v>0.8</c:v>
                </c:pt>
                <c:pt idx="4">
                  <c:v>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.0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E48302190474558B7BFEA33C7AA46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16A969-5103-4A09-B794-1C7CD4A7D5A6}"/>
      </w:docPartPr>
      <w:docPartBody>
        <w:p w:rsidR="00A5603E" w:rsidRDefault="00000000">
          <w:pPr>
            <w:pStyle w:val="9E48302190474558B7BFEA33C7AA4624"/>
          </w:pPr>
          <w:r w:rsidRPr="00D5459D">
            <w:t>Profile</w:t>
          </w:r>
        </w:p>
      </w:docPartBody>
    </w:docPart>
    <w:docPart>
      <w:docPartPr>
        <w:name w:val="B5BA1A4A685A4B4CBFDAE925EAC639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2283E3-7BBB-4235-A0BF-63678715759E}"/>
      </w:docPartPr>
      <w:docPartBody>
        <w:p w:rsidR="00A5603E" w:rsidRDefault="00000000">
          <w:pPr>
            <w:pStyle w:val="B5BA1A4A685A4B4CBFDAE925EAC6394F"/>
          </w:pPr>
          <w:r w:rsidRPr="00CB0055">
            <w:t>Contact</w:t>
          </w:r>
        </w:p>
      </w:docPartBody>
    </w:docPart>
    <w:docPart>
      <w:docPartPr>
        <w:name w:val="468CC69BC27A4A81B4B7745543D60F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E94E56-6108-4B52-8A5B-358C5600A10F}"/>
      </w:docPartPr>
      <w:docPartBody>
        <w:p w:rsidR="00A5603E" w:rsidRDefault="00000000">
          <w:pPr>
            <w:pStyle w:val="468CC69BC27A4A81B4B7745543D60FEF"/>
          </w:pPr>
          <w:r w:rsidRPr="004D3011">
            <w:t>PHONE:</w:t>
          </w:r>
        </w:p>
      </w:docPartBody>
    </w:docPart>
    <w:docPart>
      <w:docPartPr>
        <w:name w:val="37B5398622FE4569B29341AFF7F6AD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CD88B7-E648-4F43-9E45-0331DF052E68}"/>
      </w:docPartPr>
      <w:docPartBody>
        <w:p w:rsidR="00A5603E" w:rsidRDefault="00000000">
          <w:pPr>
            <w:pStyle w:val="37B5398622FE4569B29341AFF7F6AD00"/>
          </w:pPr>
          <w:r w:rsidRPr="004D3011">
            <w:t>WEBSITE:</w:t>
          </w:r>
        </w:p>
      </w:docPartBody>
    </w:docPart>
    <w:docPart>
      <w:docPartPr>
        <w:name w:val="5747ED934CCE454D9DC03E2970605F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7EB927-E5C7-463B-AEA3-4E375B0FCCE9}"/>
      </w:docPartPr>
      <w:docPartBody>
        <w:p w:rsidR="00A5603E" w:rsidRDefault="00000000">
          <w:pPr>
            <w:pStyle w:val="5747ED934CCE454D9DC03E2970605FDA"/>
          </w:pPr>
          <w:r w:rsidRPr="004D3011">
            <w:t>EMAIL:</w:t>
          </w:r>
        </w:p>
      </w:docPartBody>
    </w:docPart>
    <w:docPart>
      <w:docPartPr>
        <w:name w:val="EB88E9A9792948FCA2A02299C5D64A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F47F8C-07D7-450F-AAAC-54E9E7D8E631}"/>
      </w:docPartPr>
      <w:docPartBody>
        <w:p w:rsidR="00A5603E" w:rsidRDefault="00000000">
          <w:pPr>
            <w:pStyle w:val="EB88E9A9792948FCA2A02299C5D64AEA"/>
          </w:pPr>
          <w:r w:rsidRPr="00036450">
            <w:t>EDUCATION</w:t>
          </w:r>
        </w:p>
      </w:docPartBody>
    </w:docPart>
    <w:docPart>
      <w:docPartPr>
        <w:name w:val="606F7533C9424A73A1B853DF74385A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49F181-40C8-46C8-8416-28C34F73221B}"/>
      </w:docPartPr>
      <w:docPartBody>
        <w:p w:rsidR="00A5603E" w:rsidRDefault="00000000">
          <w:pPr>
            <w:pStyle w:val="606F7533C9424A73A1B853DF74385ABA"/>
          </w:pPr>
          <w:r w:rsidRPr="00036450">
            <w:t>WORK EXPERIENCE</w:t>
          </w:r>
        </w:p>
      </w:docPartBody>
    </w:docPart>
    <w:docPart>
      <w:docPartPr>
        <w:name w:val="17FDA40D5EE6480286C0340C30EC30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574413-9A85-4213-AF7F-AC8475C0AF8A}"/>
      </w:docPartPr>
      <w:docPartBody>
        <w:p w:rsidR="00A5603E" w:rsidRDefault="00000000">
          <w:pPr>
            <w:pStyle w:val="17FDA40D5EE6480286C0340C30EC3095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altName w:val="Calibri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7D8"/>
    <w:rsid w:val="000F2D77"/>
    <w:rsid w:val="007507D8"/>
    <w:rsid w:val="00A5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E48302190474558B7BFEA33C7AA4624">
    <w:name w:val="9E48302190474558B7BFEA33C7AA4624"/>
  </w:style>
  <w:style w:type="paragraph" w:customStyle="1" w:styleId="B5BA1A4A685A4B4CBFDAE925EAC6394F">
    <w:name w:val="B5BA1A4A685A4B4CBFDAE925EAC6394F"/>
  </w:style>
  <w:style w:type="paragraph" w:customStyle="1" w:styleId="468CC69BC27A4A81B4B7745543D60FEF">
    <w:name w:val="468CC69BC27A4A81B4B7745543D60FEF"/>
  </w:style>
  <w:style w:type="paragraph" w:customStyle="1" w:styleId="37B5398622FE4569B29341AFF7F6AD00">
    <w:name w:val="37B5398622FE4569B29341AFF7F6AD00"/>
  </w:style>
  <w:style w:type="paragraph" w:customStyle="1" w:styleId="5747ED934CCE454D9DC03E2970605FDA">
    <w:name w:val="5747ED934CCE454D9DC03E2970605FDA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EB88E9A9792948FCA2A02299C5D64AEA">
    <w:name w:val="EB88E9A9792948FCA2A02299C5D64AEA"/>
  </w:style>
  <w:style w:type="paragraph" w:customStyle="1" w:styleId="606F7533C9424A73A1B853DF74385ABA">
    <w:name w:val="606F7533C9424A73A1B853DF74385ABA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17FDA40D5EE6480286C0340C30EC3095">
    <w:name w:val="17FDA40D5EE6480286C0340C30EC30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{3526132C-36CE-453D-8038-C2C29991697D}tf00546271_win32.dotx</Template>
  <TotalTime>0</TotalTime>
  <Pages>1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2022-11-01T11:27:00Z</dcterms:created>
  <dcterms:modified xsi:type="dcterms:W3CDTF">2022-11-01T12:39:00Z</dcterms:modified>
</cp:coreProperties>
</file>